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kern w:val="0"/>
          <w:sz w:val="24"/>
        </w:rPr>
      </w:pPr>
      <w:r>
        <w:rPr>
          <w:rFonts w:hint="eastAsia"/>
          <w:kern w:val="0"/>
          <w:sz w:val="24"/>
        </w:rPr>
        <w:t>二年级下册常考题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一、按要求填空。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1、在括号里填上合适的单位</w:t>
      </w:r>
      <w:r>
        <w:rPr>
          <w:rFonts w:ascii="宋体" w:hAnsi="宋体" w:cs="Arial"/>
          <w:spacing w:val="36"/>
          <w:kern w:val="0"/>
          <w:sz w:val="24"/>
        </w:rPr>
        <w:t>（克或千克） </w:t>
      </w:r>
      <w:r>
        <w:rPr>
          <w:rFonts w:hint="eastAsia" w:ascii="宋体" w:hAnsi="宋体"/>
          <w:sz w:val="24"/>
        </w:rPr>
        <w:t>。</w: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一袋盐重500（　　）；小兰的体重是42（　　  ）；一个苹果重150（　　  ）。</w: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一袋</w:t>
      </w:r>
      <w:r>
        <w:rPr>
          <w:rFonts w:hint="eastAsia" w:ascii="宋体" w:hAnsi="宋体"/>
          <w:sz w:val="24"/>
        </w:rPr>
        <w:t>大米</w:t>
      </w:r>
      <w:r>
        <w:rPr>
          <w:rFonts w:ascii="宋体" w:hAnsi="宋体"/>
          <w:sz w:val="24"/>
        </w:rPr>
        <w:t>重25（      </w:t>
      </w:r>
      <w:r>
        <w:rPr>
          <w:rFonts w:hint="eastAsia" w:ascii="宋体" w:hAnsi="宋体"/>
          <w:sz w:val="24"/>
        </w:rPr>
        <w:t>）；</w:t>
      </w:r>
      <w:r>
        <w:rPr>
          <w:rFonts w:ascii="宋体" w:hAnsi="宋体"/>
          <w:sz w:val="24"/>
        </w:rPr>
        <w:t>一本书约重200（     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）。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2、用</w:t>
      </w:r>
      <w:r>
        <w:rPr>
          <w:rFonts w:hint="eastAsia" w:ascii="宋体" w:hAnsi="宋体" w:cs="Arial"/>
          <w:spacing w:val="36"/>
          <w:kern w:val="0"/>
          <w:sz w:val="24"/>
        </w:rPr>
        <w:t>3</w:t>
      </w:r>
      <w:r>
        <w:rPr>
          <w:rFonts w:ascii="宋体" w:hAnsi="宋体" w:cs="Arial"/>
          <w:spacing w:val="36"/>
          <w:kern w:val="0"/>
          <w:sz w:val="24"/>
        </w:rPr>
        <w:t>、0、</w:t>
      </w:r>
      <w:r>
        <w:rPr>
          <w:rFonts w:hint="eastAsia" w:ascii="宋体" w:hAnsi="宋体" w:cs="Arial"/>
          <w:spacing w:val="36"/>
          <w:kern w:val="0"/>
          <w:sz w:val="24"/>
        </w:rPr>
        <w:t>4</w:t>
      </w:r>
      <w:r>
        <w:rPr>
          <w:rFonts w:ascii="宋体" w:hAnsi="宋体" w:cs="Arial"/>
          <w:spacing w:val="36"/>
          <w:kern w:val="0"/>
          <w:sz w:val="24"/>
        </w:rPr>
        <w:t>、</w:t>
      </w:r>
      <w:r>
        <w:rPr>
          <w:rFonts w:hint="eastAsia" w:ascii="宋体" w:hAnsi="宋体" w:cs="Arial"/>
          <w:spacing w:val="36"/>
          <w:kern w:val="0"/>
          <w:sz w:val="24"/>
        </w:rPr>
        <w:t>5</w:t>
      </w:r>
      <w:r>
        <w:rPr>
          <w:rFonts w:ascii="宋体" w:hAnsi="宋体" w:cs="Arial"/>
          <w:spacing w:val="36"/>
          <w:kern w:val="0"/>
          <w:sz w:val="24"/>
        </w:rPr>
        <w:t>组成四位数，最大的一个数是（       ），</w:t>
      </w:r>
    </w:p>
    <w:p>
      <w:pPr>
        <w:spacing w:line="360" w:lineRule="auto"/>
        <w:ind w:firstLine="780" w:firstLineChars="250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最小的一个数是（      ）</w:t>
      </w:r>
      <w:r>
        <w:rPr>
          <w:rFonts w:hint="eastAsia" w:ascii="宋体" w:hAnsi="宋体" w:cs="Arial"/>
          <w:spacing w:val="36"/>
          <w:kern w:val="0"/>
          <w:sz w:val="24"/>
        </w:rPr>
        <w:t>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3、计算21÷3和21÷7所用的口诀是（            ）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4、风扇转动的现象属于（           ）。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5、 在有余数的除法里，余数一定要比除数（     ）。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6、 5个千、7个十和9个一合起来是（    ）。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7、把36个苹果平均放在4个盘子里，每盘放（　　    ）个。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8、六千零五十写作（　　　　　），4078读作（　　　　　　　）。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二、我会算。 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1、口算。（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8×5=   45÷5=   9×5=   3×7=  81÷9=   80-6=  36÷6=   13+6=   42÷6=   32+9=   16-7=   25+9=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5×5=      5×8=   1×7= </w:t>
      </w:r>
      <w:r>
        <w:rPr>
          <w:rFonts w:hint="eastAsia" w:ascii="宋体" w:hAnsi="宋体" w:cs="Arial"/>
          <w:spacing w:val="36"/>
          <w:kern w:val="0"/>
          <w:sz w:val="24"/>
        </w:rPr>
        <w:t xml:space="preserve">  </w:t>
      </w:r>
      <w:r>
        <w:rPr>
          <w:rFonts w:ascii="宋体" w:hAnsi="宋体" w:cs="Arial"/>
          <w:spacing w:val="36"/>
          <w:kern w:val="0"/>
          <w:sz w:val="24"/>
        </w:rPr>
        <w:tab/>
      </w:r>
      <w:r>
        <w:rPr>
          <w:rFonts w:ascii="宋体" w:hAnsi="宋体" w:cs="Arial"/>
          <w:spacing w:val="36"/>
          <w:kern w:val="0"/>
          <w:sz w:val="24"/>
        </w:rPr>
        <w:t>63÷9=     6×4－9＝　　   900-700=  140-50= 800-300=  900+700=    7200-6000=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2、用脱式计算。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 </w:t>
      </w:r>
    </w:p>
    <w:p>
      <w:pPr>
        <w:spacing w:line="360" w:lineRule="auto"/>
        <w:ind w:firstLine="156" w:firstLineChars="50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32-24÷3       </w:t>
      </w:r>
      <w:r>
        <w:rPr>
          <w:rFonts w:ascii="宋体" w:hAnsi="宋体" w:cs="Arial"/>
          <w:spacing w:val="36"/>
          <w:kern w:val="0"/>
          <w:sz w:val="24"/>
        </w:rPr>
        <w:t xml:space="preserve">    </w:t>
      </w:r>
      <w:r>
        <w:rPr>
          <w:rFonts w:ascii="宋体" w:hAnsi="宋体" w:cs="Arial"/>
          <w:spacing w:val="36"/>
          <w:kern w:val="0"/>
          <w:sz w:val="24"/>
        </w:rPr>
        <w:t xml:space="preserve">2×9+12             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 40＋5＋29         81÷9÷3 　　  (26－6) ÷ 4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三、我会解决问题。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1、24个桃子分给8个小朋友吃，平均每个小朋友分得几个桃子？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 2、新华书店有科技书97本。上午卖出56本，下午卖出33本，还剩多少本科技书？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3、17个小朋友坐碰碰车，每辆碰碰车最多坐2人。他们至少要坐多少辆碰碰车？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4、二（1）班有男生22人，女生26人，全部到公园里划船，每条船坐6人，需要租儿条船？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 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5、看统计图解决问题。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二年级要投票选出“六一”节出游的公园。全班同学投票结果如下图。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（1）完成统计表。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drawing>
          <wp:inline distT="0" distB="0" distL="114300" distR="114300">
            <wp:extent cx="5181600" cy="2609850"/>
            <wp:effectExtent l="0" t="0" r="0" b="0"/>
            <wp:docPr id="35" name="Picture 1" descr="www.xkb1.com              新课标第一网不用注册，免费下载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 descr="www.xkb1.com              新课标第一网不用注册，免费下载！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（2）二年级一共有学生（      ）人。）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（3）最喜欢去（         ）的人数最多，最喜欢去（         ）的人数最少。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（4）最喜欢去水上乐园的有（         ）人。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>（5）水上乐园的票数比世界之窗的票数多（    ）张。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ascii="宋体" w:hAnsi="宋体" w:cs="Arial"/>
          <w:spacing w:val="36"/>
          <w:kern w:val="0"/>
          <w:sz w:val="24"/>
        </w:rPr>
        <w:t xml:space="preserve">（6）你还能提出其他数学问题并解答吗？ </w:t>
      </w: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360" w:lineRule="auto"/>
        <w:rPr>
          <w:rFonts w:ascii="宋体" w:hAnsi="宋体" w:cs="Arial"/>
          <w:spacing w:val="36"/>
          <w:kern w:val="0"/>
          <w:sz w:val="24"/>
        </w:rPr>
      </w:pPr>
    </w:p>
    <w:p>
      <w:pPr>
        <w:spacing w:line="276" w:lineRule="auto"/>
        <w:jc w:val="center"/>
        <w:rPr>
          <w:rFonts w:ascii="宋体" w:hAnsi="宋体" w:eastAsia="宋体" w:cs="Times New Roman"/>
          <w:b/>
          <w:sz w:val="24"/>
          <w:szCs w:val="24"/>
        </w:rPr>
      </w:pPr>
      <w:bookmarkStart w:id="0" w:name="_Hlk524091161"/>
      <w:r>
        <w:rPr>
          <w:rFonts w:hint="eastAsia" w:ascii="宋体" w:hAnsi="宋体" w:eastAsia="宋体" w:cs="Times New Roman"/>
          <w:b/>
          <w:sz w:val="24"/>
          <w:szCs w:val="24"/>
        </w:rPr>
        <w:t>二年级下册易错题</w:t>
      </w:r>
    </w:p>
    <w:p>
      <w:pPr>
        <w:spacing w:line="276" w:lineRule="auto"/>
        <w:jc w:val="center"/>
        <w:rPr>
          <w:rFonts w:hint="eastAsia" w:ascii="宋体" w:hAnsi="宋体" w:eastAsia="宋体" w:cs="Times New Roman"/>
          <w:b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一. 填空题</w:t>
      </w:r>
      <w:bookmarkEnd w:id="0"/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1、在计算有余数的除法时.如果余数是5.除数最小是(     )。如果除数是5.余数最大是(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2、一个数除以8商7余数是7.这个数是(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3、(?)÷6=6……?。被除数最大是(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4、(?)÷(?)=7……6。被除数最小是(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5、比较数位相同的两个数大小时，我们首先比较(     )位上的数。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6、一个数最高位是千位，这个数是(     )数。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7、用3、4、7能组成(     )个不同的三位数。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8、被除数和除数相同，商是(     )。被减数和减数一样多，差是(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9、表示物体质量一般用(     )和(     )作单位。一只兔子大约重3(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10、由7个千和85个十组成的数是（    ），这个数的最高位是(     )位。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11、1、3、7、13、(     )、31、……。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12、40÷5表示把(     )平均分成(     )份，还可以表示(     )里面有(     )个(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13、笔算加减法都要把(     )对齐。 </w:t>
      </w:r>
    </w:p>
    <w:p>
      <w:pPr>
        <w:spacing w:line="276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14、用7、0、0、9组成四位数，最大的数是(       )，最小的数是(       )，读数时，只读一个零的是(       )、(       )、(      )和(       )。一个零也不读的是(       )和(  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15、与7999相邻的两个数是(     )和(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16、豆浆机原价是398元，现价是288元，便宜了约(     )元。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17、8个碗，14根筷子，可以分给( )位客人 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18、从45里面连续减去5，减(     )次还剩5。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19、从63里面连续减去9，减(     )次还剩0。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20、一个数的最高位是万位，它是一个(     )位数。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21、在一个有余数的除法算式里，如果除数是7，余数最大是(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22、写出4998后面的第3个数是(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23、写出两道商是6的除法算式(     )、(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24、在一道除法算式里，除数和商都是7，余数是3，被除数是(     )。 </w:t>
      </w:r>
    </w:p>
    <w:p>
      <w:pPr>
        <w:spacing w:line="276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25、一个鸡蛋的重量比一个西瓜的重量(     )得(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26、“神州8号”升空时(     )现象，“神州8号”绕地球飞行是(     )现象。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27、由9个千，5个一组成的数是(         )，这个数读作(                       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28、从3、7、8、9、0中选择，组成的最大四位数是(        )，最小的三位数是(        )，两数的和是(        )，两数的差是(  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29、最大的四位数是(         )，比10000少(     )。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30、618＋365大约是(     )，795－147大约是(     )。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31、在括号里填上合适的单位。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一袋盐重500(      )；小兰的体重是42(       )；小刚身高135(       )；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妈妈每天睡8(       )；小巧脉搏1(       )大约跳70次。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32、便利店推出促销活动，2个空瓶换1瓶汽水，小丁丁买了5瓶汽水，最后他可以喝到(     )瓶汽水。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33、小胖帮爸爸锯木条，这根木条要锯成5段，每锯一段需要3分钟，休息2分钟，小胖全部锯完要(     )分钟。</w:t>
      </w:r>
    </w:p>
    <w:p>
      <w:pPr>
        <w:spacing w:line="276" w:lineRule="auto"/>
        <w:rPr>
          <w:rFonts w:hint="eastAsia" w:ascii="宋体" w:hAnsi="宋体" w:eastAsia="宋体"/>
          <w:b/>
          <w:sz w:val="24"/>
          <w:szCs w:val="24"/>
        </w:rPr>
      </w:pPr>
      <w:bookmarkStart w:id="1" w:name="_Hlk524091183"/>
      <w:r>
        <w:rPr>
          <w:rFonts w:hint="eastAsia" w:ascii="宋体" w:hAnsi="宋体" w:eastAsia="宋体"/>
          <w:b/>
          <w:sz w:val="24"/>
          <w:szCs w:val="24"/>
        </w:rPr>
        <w:t>二.判断题。</w:t>
      </w:r>
      <w:bookmarkEnd w:id="1"/>
      <w:r>
        <w:rPr>
          <w:rFonts w:hint="eastAsia" w:ascii="宋体" w:hAnsi="宋体" w:eastAsia="宋体"/>
          <w:b/>
          <w:sz w:val="24"/>
          <w:szCs w:val="24"/>
        </w:rPr>
        <w:t xml:space="preserve">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1、计算7×8和56÷7用的是同一句口诀。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2、9÷1比9×1小。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3、1×1÷1=1。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4、在调查本班周末愿意去动物园、游乐园、海滨公园3个地方的人数时，可以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采用画“正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 xml:space="preserve">的办法统计。 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5、在除法运算中，余数可以比除数大。 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6、4444中所有的4表示的意义都相同。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7、大三角尺上的直角比小三角尺上的直角大。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8、一个三位数减一个三位数，差一定是三位数。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9、三个锐角和起来一定是钝角。 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10、读数和写数时，都要从最高位读起和写起。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11、所有的长方形都是轴对称图形。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12、老师有20块糖， 分给5个小朋友，每人得4块。 (     )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13、统计中的一格只能代表一个单位。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(     )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14、20÷5=4这道算式表示把20分成5份，每份是4。(     )</w:t>
      </w:r>
    </w:p>
    <w:p>
      <w:pPr>
        <w:spacing w:line="276" w:lineRule="auto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三、列式计算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1、6个9比36多多少？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2、5乘8与7的差，积是多少？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3、除数是6，商是7，余数是5，被除数是多少？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四、应用题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1、农场有48只兔子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（1）、把这些兔子平均关在6个笼子里，每个笼子里关几只兔子?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（2）、如果每个笼子里关6只兔子，还需要多少个笼子？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（3）、如果又买来6只兔子，每个笼子里还是关6只兔子，一共需要多少个笼子？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2、37名学生去划船，每条船先做限坐5人，至少要准备几条船？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3. 面条 糖 大米 3元 比面多4元 ？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（1）.买一袋大米的钱正好可以买4包糖，糖和大米的价格分别是多少元？ 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（2）.买一袋大米的钱正好可以买几把面，还剩几元钱？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4、学校原有学生1300人，上半年毕业了130人，下半年毕业了110人，学校学生减少了多少人？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5、一瓶油连瓶重900克，倒去一半后连油带瓶重500，那么这个瓶子重多少克？油重多少克？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6、买5条毛巾用去30元，现在有42元，能买几块毛巾？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7、二年级学生44名去旅游，中型客车每辆坐24人，小车每辆坐4人，请你安排一下，可以派几辆中型客车？几辆小车？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8、一捆电线长1000米，用去了700米，剩下的比用去的少多少米？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9、小兰家有6只母鸡，2只公鸡，如果每天每只鸡产蛋一个，一周共产蛋多少枚?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bookmarkStart w:id="2" w:name="_GoBack"/>
      <w:bookmarkEnd w:id="2"/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10、二年级有男生28名，女生比男生少8名，把他们平均分成8个小组，每组有几个同学？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11、活动时，如果每6人组成一个小组，可以组成6个小组，如果9个人组成一个小组，玩这种游戏可以分成几组？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12、一本书共278页，小明第一天看了55页，第二天比第一天多看18页，两天一共看了多少页？</w:t>
      </w: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eastAsia="宋体"/>
          <w:sz w:val="24"/>
          <w:szCs w:val="24"/>
        </w:rPr>
      </w:pPr>
    </w:p>
    <w:p>
      <w:pPr>
        <w:spacing w:line="276" w:lineRule="auto"/>
        <w:rPr>
          <w:rFonts w:ascii="宋体" w:hAnsi="宋体" w:cs="Arial"/>
          <w:spacing w:val="36"/>
          <w:kern w:val="0"/>
          <w:sz w:val="24"/>
        </w:rPr>
      </w:pPr>
      <w:r>
        <w:rPr>
          <w:rFonts w:hint="eastAsia" w:ascii="宋体" w:hAnsi="宋体" w:eastAsia="宋体"/>
          <w:sz w:val="24"/>
          <w:szCs w:val="24"/>
        </w:rPr>
        <w:t>13、新华书店运来《少儿百科全书》50本，每5本装一包，卖出7包后，还剩多少本书？</w:t>
      </w:r>
    </w:p>
    <w:sectPr>
      <w:headerReference r:id="rId3" w:type="default"/>
      <w:footerReference r:id="rId4" w:type="default"/>
      <w:pgSz w:w="11906" w:h="16838"/>
      <w:pgMar w:top="12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0F3C52" w:usb2="00000016" w:usb3="00000000" w:csb0="0004001F" w:csb1="00000000"/>
  </w:font>
  <w:font w:name="黑体">
    <w:panose1 w:val="02010600030101010101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left" w:pos="225"/>
        <w:tab w:val="left" w:pos="555"/>
      </w:tabs>
      <w:ind w:right="720"/>
      <w:jc w:val="both"/>
      <w:rPr>
        <w:sz w:val="21"/>
        <w:szCs w:val="21"/>
      </w:rPr>
    </w:pPr>
    <w:r>
      <w:rPr>
        <w:rFonts w:ascii="Times New Roman" w:hAnsi="Times New Roman" w:eastAsia="微软雅黑" w:cs="Times New Roman"/>
        <w:b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-988060</wp:posOffset>
          </wp:positionH>
          <wp:positionV relativeFrom="paragraph">
            <wp:posOffset>-375920</wp:posOffset>
          </wp:positionV>
          <wp:extent cx="2170430" cy="323850"/>
          <wp:effectExtent l="0" t="0" r="13970" b="6350"/>
          <wp:wrapSquare wrapText="bothSides"/>
          <wp:docPr id="1" name="图片 1" descr="5fa160cee85c88d36e0403b5514819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5fa160cee85c88d36e0403b5514819c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70430" cy="32385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 xml:space="preserve">                        </w:t>
    </w:r>
    <w:r>
      <w:rPr>
        <w:sz w:val="21"/>
        <w:szCs w:val="21"/>
      </w:rPr>
      <w:t xml:space="preserve">                                           </w:t>
    </w:r>
    <w:r>
      <w:rPr>
        <w:sz w:val="21"/>
        <w:szCs w:val="21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491"/>
    <w:rsid w:val="00026ED6"/>
    <w:rsid w:val="000308F2"/>
    <w:rsid w:val="00076AA5"/>
    <w:rsid w:val="000A408B"/>
    <w:rsid w:val="000C51D6"/>
    <w:rsid w:val="000C72EF"/>
    <w:rsid w:val="000D5837"/>
    <w:rsid w:val="000E2491"/>
    <w:rsid w:val="001170F5"/>
    <w:rsid w:val="00134AFA"/>
    <w:rsid w:val="001903D8"/>
    <w:rsid w:val="00192312"/>
    <w:rsid w:val="001B78F8"/>
    <w:rsid w:val="001F1D03"/>
    <w:rsid w:val="00253A09"/>
    <w:rsid w:val="00266CFC"/>
    <w:rsid w:val="00277388"/>
    <w:rsid w:val="002959AD"/>
    <w:rsid w:val="002C05FE"/>
    <w:rsid w:val="002C418A"/>
    <w:rsid w:val="00321F3F"/>
    <w:rsid w:val="00327E2E"/>
    <w:rsid w:val="003505BA"/>
    <w:rsid w:val="003814C3"/>
    <w:rsid w:val="0038555D"/>
    <w:rsid w:val="003952CE"/>
    <w:rsid w:val="003B5666"/>
    <w:rsid w:val="003D3BFF"/>
    <w:rsid w:val="003E3503"/>
    <w:rsid w:val="0040367A"/>
    <w:rsid w:val="004063F6"/>
    <w:rsid w:val="00415AEF"/>
    <w:rsid w:val="00426194"/>
    <w:rsid w:val="00434E8B"/>
    <w:rsid w:val="00441A5F"/>
    <w:rsid w:val="00477E46"/>
    <w:rsid w:val="00480FE0"/>
    <w:rsid w:val="004A4418"/>
    <w:rsid w:val="004E3621"/>
    <w:rsid w:val="00502D2F"/>
    <w:rsid w:val="00522CB6"/>
    <w:rsid w:val="00543F67"/>
    <w:rsid w:val="0054793A"/>
    <w:rsid w:val="00551F35"/>
    <w:rsid w:val="0055463A"/>
    <w:rsid w:val="00564137"/>
    <w:rsid w:val="00572A3E"/>
    <w:rsid w:val="00584E3F"/>
    <w:rsid w:val="005A1FE0"/>
    <w:rsid w:val="005D79EC"/>
    <w:rsid w:val="005F1295"/>
    <w:rsid w:val="006047A3"/>
    <w:rsid w:val="00610B62"/>
    <w:rsid w:val="00650B0E"/>
    <w:rsid w:val="006901AD"/>
    <w:rsid w:val="006A4E79"/>
    <w:rsid w:val="00704E4E"/>
    <w:rsid w:val="0071752E"/>
    <w:rsid w:val="00737A15"/>
    <w:rsid w:val="00742E97"/>
    <w:rsid w:val="00783291"/>
    <w:rsid w:val="007A5956"/>
    <w:rsid w:val="007B68E6"/>
    <w:rsid w:val="007C5865"/>
    <w:rsid w:val="007D7478"/>
    <w:rsid w:val="007E4F74"/>
    <w:rsid w:val="008058A3"/>
    <w:rsid w:val="0084726D"/>
    <w:rsid w:val="00850B33"/>
    <w:rsid w:val="00863B7C"/>
    <w:rsid w:val="00890B35"/>
    <w:rsid w:val="008D7D9C"/>
    <w:rsid w:val="008E0D53"/>
    <w:rsid w:val="00927FA2"/>
    <w:rsid w:val="00966519"/>
    <w:rsid w:val="009913DD"/>
    <w:rsid w:val="009C10F3"/>
    <w:rsid w:val="009E6125"/>
    <w:rsid w:val="00A12AC3"/>
    <w:rsid w:val="00A2475A"/>
    <w:rsid w:val="00A625E9"/>
    <w:rsid w:val="00A85FC2"/>
    <w:rsid w:val="00AA09FC"/>
    <w:rsid w:val="00AC6379"/>
    <w:rsid w:val="00B07494"/>
    <w:rsid w:val="00B248FC"/>
    <w:rsid w:val="00B364AC"/>
    <w:rsid w:val="00B43D44"/>
    <w:rsid w:val="00B60104"/>
    <w:rsid w:val="00B72503"/>
    <w:rsid w:val="00BC5266"/>
    <w:rsid w:val="00BD2158"/>
    <w:rsid w:val="00BF198D"/>
    <w:rsid w:val="00C36730"/>
    <w:rsid w:val="00C64F42"/>
    <w:rsid w:val="00C67C6F"/>
    <w:rsid w:val="00CB2A64"/>
    <w:rsid w:val="00CC2C5C"/>
    <w:rsid w:val="00CE20EE"/>
    <w:rsid w:val="00D233FB"/>
    <w:rsid w:val="00D5003B"/>
    <w:rsid w:val="00D53317"/>
    <w:rsid w:val="00D91CF0"/>
    <w:rsid w:val="00DA46C1"/>
    <w:rsid w:val="00DD4C1C"/>
    <w:rsid w:val="00DE380D"/>
    <w:rsid w:val="00E2251C"/>
    <w:rsid w:val="00E36372"/>
    <w:rsid w:val="00E40806"/>
    <w:rsid w:val="00E862AD"/>
    <w:rsid w:val="00EE306A"/>
    <w:rsid w:val="00F65259"/>
    <w:rsid w:val="00F73D68"/>
    <w:rsid w:val="00FF354C"/>
    <w:rsid w:val="8FBF7B09"/>
    <w:rsid w:val="EFFFA08A"/>
    <w:rsid w:val="F6F7EB76"/>
    <w:rsid w:val="FD39304F"/>
    <w:rsid w:val="FEFFA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Indent 3"/>
    <w:basedOn w:val="1"/>
    <w:link w:val="16"/>
    <w:qFormat/>
    <w:uiPriority w:val="0"/>
    <w:pPr>
      <w:spacing w:line="400" w:lineRule="exact"/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FollowedHyperlink"/>
    <w:basedOn w:val="7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link w:val="4"/>
    <w:qFormat/>
    <w:uiPriority w:val="99"/>
    <w:rPr>
      <w:sz w:val="18"/>
      <w:szCs w:val="18"/>
    </w:rPr>
  </w:style>
  <w:style w:type="character" w:customStyle="1" w:styleId="13">
    <w:name w:val="页脚 字符"/>
    <w:link w:val="3"/>
    <w:qFormat/>
    <w:uiPriority w:val="99"/>
    <w:rPr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link w:val="2"/>
    <w:semiHidden/>
    <w:qFormat/>
    <w:uiPriority w:val="99"/>
    <w:rPr>
      <w:sz w:val="18"/>
      <w:szCs w:val="18"/>
    </w:rPr>
  </w:style>
  <w:style w:type="character" w:customStyle="1" w:styleId="16">
    <w:name w:val="正文文本缩进 3 字符"/>
    <w:basedOn w:val="7"/>
    <w:link w:val="5"/>
    <w:qFormat/>
    <w:uiPriority w:val="0"/>
    <w:rPr>
      <w:rFonts w:ascii="Times New Roman" w:hAnsi="Times New Roman" w:eastAsia="宋体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http://www.szxuexiao.com/uploadimages/2013/0530/2013530155539.jpg?m=0.4598838984966278" TargetMode="Externa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vt/Library/Containers/com.kingsoft.wpsoffice.mac/Data/D:\&#30701;&#26399;&#29677;&#35762;&#20041;\&#20108;&#24180;&#32423;&#20307;&#39564;&#35838;&#35762;&#20041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二年级体验课讲义</Template>
  <Pages>10</Pages>
  <Words>608</Words>
  <Characters>3472</Characters>
  <Lines>28</Lines>
  <Paragraphs>8</Paragraphs>
  <ScaleCrop>false</ScaleCrop>
  <LinksUpToDate>false</LinksUpToDate>
  <CharactersWithSpaces>4072</CharactersWithSpaces>
  <Application>WPS Office_2.5.0.4070_F1E327BC-269C-435d-A152-05C5408002CA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2018-09-11T10:26:00Z</dcterms:created>
  <dc:creator>曾丽娴</dc:creator>
  <cp:lastModifiedBy>rockts</cp:lastModifiedBy>
  <cp:lastPrinted>2018-09-06T15:38:00Z</cp:lastPrinted>
  <dcterms:modified xsi:type="dcterms:W3CDTF">2020-07-17T13:41:19Z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